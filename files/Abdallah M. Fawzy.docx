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20108" w14:textId="0A697683" w:rsidR="00D1354B" w:rsidRPr="00D1354B" w:rsidRDefault="00E823FC" w:rsidP="00E823FC">
      <w:pPr>
        <w:pStyle w:val="Graphicsancho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1" layoutInCell="1" allowOverlap="1" wp14:anchorId="3C526E55" wp14:editId="415F91D0">
                <wp:simplePos x="0" y="0"/>
                <wp:positionH relativeFrom="column">
                  <wp:posOffset>-472440</wp:posOffset>
                </wp:positionH>
                <wp:positionV relativeFrom="paragraph">
                  <wp:posOffset>1379220</wp:posOffset>
                </wp:positionV>
                <wp:extent cx="7790688" cy="8366760"/>
                <wp:effectExtent l="0" t="0" r="39370" b="34290"/>
                <wp:wrapNone/>
                <wp:docPr id="1973899031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0688" cy="8366760"/>
                          <a:chOff x="0" y="0"/>
                          <a:chExt cx="7787640" cy="8366760"/>
                        </a:xfrm>
                      </wpg:grpSpPr>
                      <wps:wsp>
                        <wps:cNvPr id="607981262" name="Straight Connector 1893370729"/>
                        <wps:cNvCnPr/>
                        <wps:spPr>
                          <a:xfrm>
                            <a:off x="15240" y="0"/>
                            <a:ext cx="7772400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98870671" name="Straight Connector 534934594"/>
                        <wps:cNvCnPr/>
                        <wps:spPr>
                          <a:xfrm>
                            <a:off x="2407920" y="0"/>
                            <a:ext cx="0" cy="836676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2955101" name="Straight Connector 293762995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CnPr/>
                        <wps:spPr>
                          <a:xfrm>
                            <a:off x="0" y="1638300"/>
                            <a:ext cx="2414016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4758810" name="Straight Connector 1919519592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CnPr/>
                        <wps:spPr>
                          <a:xfrm>
                            <a:off x="2400300" y="1988820"/>
                            <a:ext cx="5376672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04709528" name="Straight Connector 1667986522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CnPr/>
                        <wps:spPr>
                          <a:xfrm>
                            <a:off x="0" y="3794760"/>
                            <a:ext cx="2414016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65362501" name="Straight Connector 1427237793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CnPr/>
                        <wps:spPr>
                          <a:xfrm>
                            <a:off x="0" y="6195060"/>
                            <a:ext cx="2414016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chemeClr val="bg1">
                                <a:lumMod val="6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559CBBB" id="Group 2" o:spid="_x0000_s1026" alt="&quot;&quot;" style="position:absolute;margin-left:-37.2pt;margin-top:108.6pt;width:613.45pt;height:658.8pt;z-index:251675648;mso-width-relative:margin" coordsize="77876,83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">
                <v:line id="Straight Connector 1893370729" o:spid="_x0000_s1027" style="position:absolute;visibility:visible;mso-wrap-style:square" from="152,0" to="77876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" strokecolor="#a5a5a5 [2092]">
                  <v:stroke joinstyle="miter"/>
                </v:line>
                <v:line id="Straight Connector 534934594" o:spid="_x0000_s1028" style="position:absolute;visibility:visible;mso-wrap-style:square" from="24079,0" to="24079,83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" strokecolor="#bfbfbf [2412]">
                  <v:stroke joinstyle="miter"/>
                </v:line>
                <v:line id="Straight Connector 293762995" o:spid="_x0000_s1029" alt="&quot;&quot;" style="position:absolute;visibility:visible;mso-wrap-style:square" from="0,16383" to="24140,163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" strokecolor="#a5a5a5 [2092]">
                  <v:stroke joinstyle="miter"/>
                </v:line>
                <v:line id="Straight Connector 1919519592" o:spid="_x0000_s1030" alt="&quot;&quot;" style="position:absolute;visibility:visible;mso-wrap-style:square" from="24003,19888" to="77769,198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" strokecolor="#a5a5a5 [2092]">
                  <v:stroke joinstyle="miter"/>
                </v:line>
                <v:line id="Straight Connector 1667986522" o:spid="_x0000_s1031" alt="&quot;&quot;" style="position:absolute;visibility:visible;mso-wrap-style:square" from="0,37947" to="24140,379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" strokecolor="#a5a5a5 [2092]">
                  <v:stroke joinstyle="miter"/>
                </v:line>
                <v:line id="Straight Connector 1427237793" o:spid="_x0000_s1032" alt="&quot;&quot;" style="position:absolute;visibility:visible;mso-wrap-style:square" from="0,61950" to="24140,619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" strokecolor="#a5a5a5 [2092]">
                  <v:stroke joinstyle="miter"/>
                </v:line>
                <w10:anchorlock/>
              </v:group>
            </w:pict>
          </mc:Fallback>
        </mc:AlternateContent>
      </w:r>
      <w:r w:rsidRPr="00444F90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1" layoutInCell="1" allowOverlap="1" wp14:anchorId="0A69B7BA" wp14:editId="4F1D8A97">
                <wp:simplePos x="0" y="0"/>
                <wp:positionH relativeFrom="page">
                  <wp:posOffset>129540</wp:posOffset>
                </wp:positionH>
                <wp:positionV relativeFrom="page">
                  <wp:posOffset>3300730</wp:posOffset>
                </wp:positionV>
                <wp:extent cx="2564765" cy="1899920"/>
                <wp:effectExtent l="0" t="0" r="0" b="5080"/>
                <wp:wrapNone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4765" cy="1899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91BAE2" w14:textId="77777777" w:rsidR="00E823FC" w:rsidRPr="00E823FC" w:rsidRDefault="00E823FC" w:rsidP="000D5C1D">
                            <w:pPr>
                              <w:pStyle w:val="Heading1"/>
                              <w:jc w:val="left"/>
                            </w:pPr>
                            <w:r w:rsidRPr="00E823FC">
                              <w:t>Education</w:t>
                            </w:r>
                          </w:p>
                          <w:p w14:paraId="6FBB31E3" w14:textId="77777777" w:rsidR="00E823FC" w:rsidRPr="00F41D0F" w:rsidRDefault="00BF3A64" w:rsidP="000D5C1D">
                            <w:pPr>
                              <w:pStyle w:val="Leftpanelinfo"/>
                              <w:jc w:val="left"/>
                              <w:rPr>
                                <w:rStyle w:val="Emphasis"/>
                              </w:rPr>
                            </w:pPr>
                            <w:r w:rsidRPr="00BF3A64">
                              <w:rPr>
                                <w:rStyle w:val="Emphasis"/>
                              </w:rPr>
                              <w:t>Bachelor’s degree</w:t>
                            </w:r>
                          </w:p>
                          <w:p w14:paraId="7B75BDBC" w14:textId="546AAAFD" w:rsidR="00E823FC" w:rsidRPr="00E823FC" w:rsidRDefault="000D5C1D" w:rsidP="000D5C1D">
                            <w:pPr>
                              <w:pStyle w:val="Leftpanelinfo"/>
                              <w:jc w:val="left"/>
                            </w:pPr>
                            <w:r>
                              <w:t>Business Technology</w:t>
                            </w:r>
                            <w:r w:rsidR="00E823FC" w:rsidRPr="00E823FC">
                              <w:t xml:space="preserve">, </w:t>
                            </w:r>
                            <w:r>
                              <w:t xml:space="preserve">Canadian international college </w:t>
                            </w:r>
                          </w:p>
                          <w:p w14:paraId="718F4429" w14:textId="055DF4B3" w:rsidR="00B06ADD" w:rsidRPr="00E823FC" w:rsidRDefault="000D5C1D" w:rsidP="000D5C1D">
                            <w:pPr>
                              <w:pStyle w:val="Leftpanelinfo"/>
                              <w:jc w:val="left"/>
                            </w:pPr>
                            <w:r w:rsidRPr="000D5C1D">
                              <w:t>Status: Undergraduate (</w:t>
                            </w:r>
                            <w:r>
                              <w:t>2</w:t>
                            </w:r>
                            <w:r w:rsidRPr="000D5C1D">
                              <w:t>st Year).</w:t>
                            </w:r>
                          </w:p>
                          <w:p w14:paraId="5A979088" w14:textId="39362DEA" w:rsidR="00E823FC" w:rsidRPr="00E823FC" w:rsidRDefault="00E823FC" w:rsidP="00F41D0F">
                            <w:pPr>
                              <w:pStyle w:val="Leftpanelinf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69B7BA"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6" type="#_x0000_t202" style="position:absolute;left:0;text-align:left;margin-left:10.2pt;margin-top:259.9pt;width:201.95pt;height:149.6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" filled="f" stroked="f">
                <v:textbox>
                  <w:txbxContent>
                    <w:p w14:paraId="1691BAE2" w14:textId="77777777" w:rsidR="00E823FC" w:rsidRPr="00E823FC" w:rsidRDefault="00E823FC" w:rsidP="000D5C1D">
                      <w:pPr>
                        <w:pStyle w:val="Heading1"/>
                        <w:jc w:val="left"/>
                      </w:pPr>
                      <w:r w:rsidRPr="00E823FC">
                        <w:t>Education</w:t>
                      </w:r>
                    </w:p>
                    <w:p w14:paraId="6FBB31E3" w14:textId="77777777" w:rsidR="00E823FC" w:rsidRPr="00F41D0F" w:rsidRDefault="00BF3A64" w:rsidP="000D5C1D">
                      <w:pPr>
                        <w:pStyle w:val="Leftpanelinfo"/>
                        <w:jc w:val="left"/>
                        <w:rPr>
                          <w:rStyle w:val="Emphasis"/>
                        </w:rPr>
                      </w:pPr>
                      <w:r w:rsidRPr="00BF3A64">
                        <w:rPr>
                          <w:rStyle w:val="Emphasis"/>
                        </w:rPr>
                        <w:t>Bachelor’s degree</w:t>
                      </w:r>
                    </w:p>
                    <w:p w14:paraId="7B75BDBC" w14:textId="546AAAFD" w:rsidR="00E823FC" w:rsidRPr="00E823FC" w:rsidRDefault="000D5C1D" w:rsidP="000D5C1D">
                      <w:pPr>
                        <w:pStyle w:val="Leftpanelinfo"/>
                        <w:jc w:val="left"/>
                      </w:pPr>
                      <w:r>
                        <w:t>Business Technology</w:t>
                      </w:r>
                      <w:r w:rsidR="00E823FC" w:rsidRPr="00E823FC">
                        <w:t xml:space="preserve">, </w:t>
                      </w:r>
                      <w:r>
                        <w:t xml:space="preserve">Canadian international college </w:t>
                      </w:r>
                    </w:p>
                    <w:p w14:paraId="718F4429" w14:textId="055DF4B3" w:rsidR="00B06ADD" w:rsidRPr="00E823FC" w:rsidRDefault="000D5C1D" w:rsidP="000D5C1D">
                      <w:pPr>
                        <w:pStyle w:val="Leftpanelinfo"/>
                        <w:jc w:val="left"/>
                      </w:pPr>
                      <w:r w:rsidRPr="000D5C1D">
                        <w:t>Status: Undergraduate (</w:t>
                      </w:r>
                      <w:r>
                        <w:t>2</w:t>
                      </w:r>
                      <w:r w:rsidRPr="000D5C1D">
                        <w:t>st Year).</w:t>
                      </w:r>
                    </w:p>
                    <w:p w14:paraId="5A979088" w14:textId="39362DEA" w:rsidR="00E823FC" w:rsidRPr="00E823FC" w:rsidRDefault="00E823FC" w:rsidP="00F41D0F">
                      <w:pPr>
                        <w:pStyle w:val="Leftpanelinfo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45720" distB="45720" distL="114300" distR="114300" simplePos="0" relativeHeight="251678720" behindDoc="0" locked="1" layoutInCell="1" allowOverlap="1" wp14:anchorId="3EE808FB" wp14:editId="390EAC1F">
                <wp:simplePos x="0" y="0"/>
                <wp:positionH relativeFrom="page">
                  <wp:posOffset>2606040</wp:posOffset>
                </wp:positionH>
                <wp:positionV relativeFrom="page">
                  <wp:posOffset>3703320</wp:posOffset>
                </wp:positionV>
                <wp:extent cx="4636008" cy="6172200"/>
                <wp:effectExtent l="0" t="0" r="0" b="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36008" cy="6172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ECA285" w14:textId="2B6BBB17" w:rsidR="00E823FC" w:rsidRPr="00E823FC" w:rsidRDefault="008704A6" w:rsidP="00F41D0F">
                            <w:pPr>
                              <w:pStyle w:val="Heading2"/>
                            </w:pPr>
                            <w:r>
                              <w:t>Working</w:t>
                            </w:r>
                            <w:r w:rsidR="00E823FC" w:rsidRPr="00E823FC">
                              <w:t xml:space="preserve"> experience</w:t>
                            </w:r>
                          </w:p>
                          <w:p w14:paraId="5A23AA19" w14:textId="5C8E649D" w:rsidR="00E823FC" w:rsidRPr="00F41D0F" w:rsidRDefault="008704A6" w:rsidP="00F41D0F">
                            <w:pPr>
                              <w:pStyle w:val="Heading3"/>
                            </w:pPr>
                            <w:r>
                              <w:t>Customer service Representative | Xerox</w:t>
                            </w:r>
                          </w:p>
                          <w:p w14:paraId="25415C7F" w14:textId="425525A9" w:rsidR="00E823FC" w:rsidRPr="00F41D0F" w:rsidRDefault="00584D21" w:rsidP="00F41D0F">
                            <w:pPr>
                              <w:pStyle w:val="Heading4"/>
                            </w:pPr>
                            <w:r>
                              <w:t xml:space="preserve">Duration </w:t>
                            </w:r>
                            <w:r w:rsidR="00B06ADD" w:rsidRPr="00B06ADD">
                              <w:t xml:space="preserve">| </w:t>
                            </w:r>
                            <w:r w:rsidR="008704A6">
                              <w:t>6 Months</w:t>
                            </w:r>
                            <w:r>
                              <w:t xml:space="preserve"> | 2025-6-1 to 2025-12-31</w:t>
                            </w:r>
                          </w:p>
                          <w:p w14:paraId="352ABEAA" w14:textId="56F08435" w:rsidR="00584D21" w:rsidRDefault="00584D21" w:rsidP="00584D21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360"/>
                            </w:pPr>
                            <w:r w:rsidRPr="00584D21">
                              <w:t>Served as the first point of contact for customers, providing detailed information and guidance.</w:t>
                            </w:r>
                          </w:p>
                          <w:p w14:paraId="468AD3EA" w14:textId="77777777" w:rsidR="00584D21" w:rsidRDefault="00584D21" w:rsidP="00584D21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360"/>
                            </w:pPr>
                          </w:p>
                          <w:p w14:paraId="46F8C5ED" w14:textId="77777777" w:rsidR="00584D21" w:rsidRDefault="00584D21" w:rsidP="00584D21">
                            <w:pPr>
                              <w:pStyle w:val="ListBullet"/>
                              <w:tabs>
                                <w:tab w:val="clear" w:pos="360"/>
                                <w:tab w:val="num" w:pos="1080"/>
                              </w:tabs>
                              <w:ind w:left="1080"/>
                            </w:pPr>
                            <w:r w:rsidRPr="00584D21">
                              <w:t>Successfully resolved customer complaints and technical issues, maintaining high satisfaction levels.</w:t>
                            </w:r>
                          </w:p>
                          <w:p w14:paraId="4A864476" w14:textId="77777777" w:rsidR="00584D21" w:rsidRDefault="00584D21" w:rsidP="00584D21">
                            <w:pPr>
                              <w:pStyle w:val="ListBullet"/>
                              <w:tabs>
                                <w:tab w:val="clear" w:pos="360"/>
                                <w:tab w:val="num" w:pos="1080"/>
                              </w:tabs>
                              <w:ind w:left="1080"/>
                            </w:pPr>
                            <w:r w:rsidRPr="00584D21">
                              <w:t>Managed data entry and documented customer interactions accurately.</w:t>
                            </w:r>
                          </w:p>
                          <w:p w14:paraId="4E646C89" w14:textId="57909CC8" w:rsidR="00E823FC" w:rsidRDefault="00584D21" w:rsidP="00F41D0F">
                            <w:r w:rsidRPr="00584D21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​</w:t>
                            </w:r>
                            <w:r w:rsidRPr="00584D21">
                              <w:rPr>
                                <w:b/>
                                <w:sz w:val="28"/>
                                <w:szCs w:val="28"/>
                              </w:rPr>
                              <w:t>Sales Specialist | Giga Store (IT Sector)</w:t>
                            </w:r>
                          </w:p>
                          <w:p w14:paraId="7DA4A626" w14:textId="081752D7" w:rsidR="00F41D0F" w:rsidRPr="00095B2C" w:rsidRDefault="00584D21" w:rsidP="00F41D0F">
                            <w:pPr>
                              <w:rPr>
                                <w:rFonts w:cstheme="minorBidi"/>
                                <w:rtl/>
                                <w:lang w:bidi="ar-EG"/>
                              </w:rPr>
                            </w:pPr>
                            <w:r>
                              <w:t>Duration | 1 year | 2024-5</w:t>
                            </w:r>
                            <w:r w:rsidR="00A529F0">
                              <w:t>-xx</w:t>
                            </w:r>
                            <w:r w:rsidR="00095B2C">
                              <w:t xml:space="preserve"> to 2025-6-xx</w:t>
                            </w:r>
                          </w:p>
                          <w:p w14:paraId="1FBDAAA1" w14:textId="77777777" w:rsidR="00095B2C" w:rsidRDefault="00095B2C" w:rsidP="00095B2C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360"/>
                            </w:pPr>
                            <w:r w:rsidRPr="00095B2C">
                              <w:t>Provided expert advice to customers on IT hardware and software products.</w:t>
                            </w:r>
                          </w:p>
                          <w:p w14:paraId="1209DC01" w14:textId="2662CCFE" w:rsidR="00095B2C" w:rsidRDefault="00095B2C" w:rsidP="00993278">
                            <w:pPr>
                              <w:pStyle w:val="ListBullet"/>
                              <w:tabs>
                                <w:tab w:val="clear" w:pos="360"/>
                                <w:tab w:val="num" w:pos="1080"/>
                              </w:tabs>
                              <w:ind w:left="1080"/>
                            </w:pPr>
                            <w:r w:rsidRPr="00095B2C">
                              <w:rPr>
                                <w:rFonts w:ascii="Arial" w:hAnsi="Arial" w:cs="Arial"/>
                              </w:rPr>
                              <w:t>​</w:t>
                            </w:r>
                            <w:r w:rsidRPr="00095B2C">
                              <w:t>Achieved sales targets by understanding customer needs and offering appropriate technical solutions.</w:t>
                            </w:r>
                          </w:p>
                          <w:p w14:paraId="16D9C721" w14:textId="644A7C29" w:rsidR="00095B2C" w:rsidRDefault="00095B2C" w:rsidP="00993278">
                            <w:pPr>
                              <w:pStyle w:val="ListBullet"/>
                              <w:tabs>
                                <w:tab w:val="clear" w:pos="360"/>
                                <w:tab w:val="num" w:pos="1080"/>
                              </w:tabs>
                              <w:ind w:left="1080"/>
                            </w:pPr>
                            <w:r w:rsidRPr="00095B2C">
                              <w:t>Handled after-sales support and technical inquiries.</w:t>
                            </w:r>
                          </w:p>
                          <w:p w14:paraId="06426334" w14:textId="7CAF9C04" w:rsidR="00095B2C" w:rsidRPr="00095B2C" w:rsidRDefault="00095B2C" w:rsidP="00095B2C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</w:pPr>
                            <w:r w:rsidRPr="00095B2C">
                              <w:rPr>
                                <w:b/>
                                <w:sz w:val="28"/>
                                <w:szCs w:val="28"/>
                              </w:rPr>
                              <w:t>Freelance Front-End Developer</w:t>
                            </w:r>
                          </w:p>
                          <w:p w14:paraId="780145F4" w14:textId="36EDB054" w:rsidR="00095B2C" w:rsidRPr="00993278" w:rsidRDefault="00095B2C" w:rsidP="00993278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360"/>
                            </w:pPr>
                            <w:r w:rsidRPr="00095B2C">
                              <w:t>Developed and maintained responsive web interfaces using modern technologies</w:t>
                            </w:r>
                            <w:r>
                              <w:rPr>
                                <w:rFonts w:cs="Arial"/>
                              </w:rPr>
                              <w:t>.</w:t>
                            </w:r>
                          </w:p>
                          <w:p w14:paraId="5792568A" w14:textId="40CBDD12" w:rsidR="00993278" w:rsidRDefault="00993278" w:rsidP="00993278">
                            <w:pPr>
                              <w:pStyle w:val="ListBullet"/>
                              <w:tabs>
                                <w:tab w:val="clear" w:pos="360"/>
                                <w:tab w:val="num" w:pos="1080"/>
                              </w:tabs>
                              <w:ind w:left="1080"/>
                            </w:pPr>
                            <w:r w:rsidRPr="00993278">
                              <w:rPr>
                                <w:rFonts w:ascii="Arial" w:hAnsi="Arial" w:cs="Arial"/>
                              </w:rPr>
                              <w:t>​</w:t>
                            </w:r>
                            <w:r w:rsidRPr="00993278">
                              <w:t>Demonstrated strong time-management skills by delivering projects within deadlines.</w:t>
                            </w:r>
                          </w:p>
                          <w:p w14:paraId="7B27C081" w14:textId="0F854DE2" w:rsidR="00993278" w:rsidRPr="00E823FC" w:rsidRDefault="00993278" w:rsidP="00993278">
                            <w:pPr>
                              <w:pStyle w:val="ListBullet"/>
                              <w:tabs>
                                <w:tab w:val="clear" w:pos="360"/>
                                <w:tab w:val="num" w:pos="1080"/>
                              </w:tabs>
                              <w:ind w:left="1080"/>
                            </w:pPr>
                            <w:r w:rsidRPr="00993278">
                              <w:t>Applied advanced problem-solving skills to troubleshoot bugs and improve user experience.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E808FB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7" type="#_x0000_t202" style="position:absolute;left:0;text-align:left;margin-left:205.2pt;margin-top:291.6pt;width:365.05pt;height:486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" filled="f" stroked="f">
                <v:textbox>
                  <w:txbxContent>
                    <w:p w14:paraId="5DECA285" w14:textId="2B6BBB17" w:rsidR="00E823FC" w:rsidRPr="00E823FC" w:rsidRDefault="008704A6" w:rsidP="00F41D0F">
                      <w:pPr>
                        <w:pStyle w:val="Heading2"/>
                      </w:pPr>
                      <w:r>
                        <w:t>Working</w:t>
                      </w:r>
                      <w:r w:rsidR="00E823FC" w:rsidRPr="00E823FC">
                        <w:t xml:space="preserve"> experience</w:t>
                      </w:r>
                    </w:p>
                    <w:p w14:paraId="5A23AA19" w14:textId="5C8E649D" w:rsidR="00E823FC" w:rsidRPr="00F41D0F" w:rsidRDefault="008704A6" w:rsidP="00F41D0F">
                      <w:pPr>
                        <w:pStyle w:val="Heading3"/>
                      </w:pPr>
                      <w:r>
                        <w:t>Customer service Representative | Xerox</w:t>
                      </w:r>
                    </w:p>
                    <w:p w14:paraId="25415C7F" w14:textId="425525A9" w:rsidR="00E823FC" w:rsidRPr="00F41D0F" w:rsidRDefault="00584D21" w:rsidP="00F41D0F">
                      <w:pPr>
                        <w:pStyle w:val="Heading4"/>
                      </w:pPr>
                      <w:r>
                        <w:t xml:space="preserve">Duration </w:t>
                      </w:r>
                      <w:r w:rsidR="00B06ADD" w:rsidRPr="00B06ADD">
                        <w:t xml:space="preserve">| </w:t>
                      </w:r>
                      <w:r w:rsidR="008704A6">
                        <w:t>6 Months</w:t>
                      </w:r>
                      <w:r>
                        <w:t xml:space="preserve"> | 2025-6-1 to 2025-12-31</w:t>
                      </w:r>
                    </w:p>
                    <w:p w14:paraId="352ABEAA" w14:textId="56F08435" w:rsidR="00584D21" w:rsidRDefault="00584D21" w:rsidP="00584D21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360"/>
                      </w:pPr>
                      <w:r w:rsidRPr="00584D21">
                        <w:t>Served as the first point of contact for customers, providing detailed information and guidance.</w:t>
                      </w:r>
                    </w:p>
                    <w:p w14:paraId="468AD3EA" w14:textId="77777777" w:rsidR="00584D21" w:rsidRDefault="00584D21" w:rsidP="00584D21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360"/>
                      </w:pPr>
                    </w:p>
                    <w:p w14:paraId="46F8C5ED" w14:textId="77777777" w:rsidR="00584D21" w:rsidRDefault="00584D21" w:rsidP="00584D21">
                      <w:pPr>
                        <w:pStyle w:val="ListBullet"/>
                        <w:tabs>
                          <w:tab w:val="clear" w:pos="360"/>
                          <w:tab w:val="num" w:pos="1080"/>
                        </w:tabs>
                        <w:ind w:left="1080"/>
                      </w:pPr>
                      <w:r w:rsidRPr="00584D21">
                        <w:t>Successfully resolved customer complaints and technical issues, maintaining high satisfaction levels.</w:t>
                      </w:r>
                    </w:p>
                    <w:p w14:paraId="4A864476" w14:textId="77777777" w:rsidR="00584D21" w:rsidRDefault="00584D21" w:rsidP="00584D21">
                      <w:pPr>
                        <w:pStyle w:val="ListBullet"/>
                        <w:tabs>
                          <w:tab w:val="clear" w:pos="360"/>
                          <w:tab w:val="num" w:pos="1080"/>
                        </w:tabs>
                        <w:ind w:left="1080"/>
                      </w:pPr>
                      <w:r w:rsidRPr="00584D21">
                        <w:t>Managed data entry and documented customer interactions accurately.</w:t>
                      </w:r>
                    </w:p>
                    <w:p w14:paraId="4E646C89" w14:textId="57909CC8" w:rsidR="00E823FC" w:rsidRDefault="00584D21" w:rsidP="00F41D0F">
                      <w:r w:rsidRPr="00584D21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​</w:t>
                      </w:r>
                      <w:r w:rsidRPr="00584D21">
                        <w:rPr>
                          <w:b/>
                          <w:sz w:val="28"/>
                          <w:szCs w:val="28"/>
                        </w:rPr>
                        <w:t>Sales Specialist | Giga Store (IT Sector)</w:t>
                      </w:r>
                    </w:p>
                    <w:p w14:paraId="7DA4A626" w14:textId="081752D7" w:rsidR="00F41D0F" w:rsidRPr="00095B2C" w:rsidRDefault="00584D21" w:rsidP="00F41D0F">
                      <w:pPr>
                        <w:rPr>
                          <w:rFonts w:cstheme="minorBidi"/>
                          <w:rtl/>
                          <w:lang w:bidi="ar-EG"/>
                        </w:rPr>
                      </w:pPr>
                      <w:r>
                        <w:t>Duration | 1 year | 2024-5</w:t>
                      </w:r>
                      <w:r w:rsidR="00A529F0">
                        <w:t>-xx</w:t>
                      </w:r>
                      <w:r w:rsidR="00095B2C">
                        <w:t xml:space="preserve"> to 2025-6-xx</w:t>
                      </w:r>
                    </w:p>
                    <w:p w14:paraId="1FBDAAA1" w14:textId="77777777" w:rsidR="00095B2C" w:rsidRDefault="00095B2C" w:rsidP="00095B2C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360"/>
                      </w:pPr>
                      <w:r w:rsidRPr="00095B2C">
                        <w:t>Provided expert advice to customers on IT hardware and software products.</w:t>
                      </w:r>
                    </w:p>
                    <w:p w14:paraId="1209DC01" w14:textId="2662CCFE" w:rsidR="00095B2C" w:rsidRDefault="00095B2C" w:rsidP="00993278">
                      <w:pPr>
                        <w:pStyle w:val="ListBullet"/>
                        <w:tabs>
                          <w:tab w:val="clear" w:pos="360"/>
                          <w:tab w:val="num" w:pos="1080"/>
                        </w:tabs>
                        <w:ind w:left="1080"/>
                      </w:pPr>
                      <w:r w:rsidRPr="00095B2C">
                        <w:rPr>
                          <w:rFonts w:ascii="Arial" w:hAnsi="Arial" w:cs="Arial"/>
                        </w:rPr>
                        <w:t>​</w:t>
                      </w:r>
                      <w:r w:rsidRPr="00095B2C">
                        <w:t>Achieved sales targets by understanding customer needs and offering appropriate technical solutions.</w:t>
                      </w:r>
                    </w:p>
                    <w:p w14:paraId="16D9C721" w14:textId="644A7C29" w:rsidR="00095B2C" w:rsidRDefault="00095B2C" w:rsidP="00993278">
                      <w:pPr>
                        <w:pStyle w:val="ListBullet"/>
                        <w:tabs>
                          <w:tab w:val="clear" w:pos="360"/>
                          <w:tab w:val="num" w:pos="1080"/>
                        </w:tabs>
                        <w:ind w:left="1080"/>
                      </w:pPr>
                      <w:r w:rsidRPr="00095B2C">
                        <w:t>Handled after-sales support and technical inquiries.</w:t>
                      </w:r>
                    </w:p>
                    <w:p w14:paraId="06426334" w14:textId="7CAF9C04" w:rsidR="00095B2C" w:rsidRPr="00095B2C" w:rsidRDefault="00095B2C" w:rsidP="00095B2C">
                      <w:pPr>
                        <w:pStyle w:val="ListBullet"/>
                        <w:numPr>
                          <w:ilvl w:val="0"/>
                          <w:numId w:val="0"/>
                        </w:numPr>
                      </w:pPr>
                      <w:r w:rsidRPr="00095B2C">
                        <w:rPr>
                          <w:b/>
                          <w:sz w:val="28"/>
                          <w:szCs w:val="28"/>
                        </w:rPr>
                        <w:t>Freelance Front-End Developer</w:t>
                      </w:r>
                    </w:p>
                    <w:p w14:paraId="780145F4" w14:textId="36EDB054" w:rsidR="00095B2C" w:rsidRPr="00993278" w:rsidRDefault="00095B2C" w:rsidP="00993278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360"/>
                      </w:pPr>
                      <w:r w:rsidRPr="00095B2C">
                        <w:t>Developed and maintained responsive web interfaces using modern technologies</w:t>
                      </w:r>
                      <w:r>
                        <w:rPr>
                          <w:rFonts w:cs="Arial"/>
                        </w:rPr>
                        <w:t>.</w:t>
                      </w:r>
                    </w:p>
                    <w:p w14:paraId="5792568A" w14:textId="40CBDD12" w:rsidR="00993278" w:rsidRDefault="00993278" w:rsidP="00993278">
                      <w:pPr>
                        <w:pStyle w:val="ListBullet"/>
                        <w:tabs>
                          <w:tab w:val="clear" w:pos="360"/>
                          <w:tab w:val="num" w:pos="1080"/>
                        </w:tabs>
                        <w:ind w:left="1080"/>
                      </w:pPr>
                      <w:r w:rsidRPr="00993278">
                        <w:rPr>
                          <w:rFonts w:ascii="Arial" w:hAnsi="Arial" w:cs="Arial"/>
                        </w:rPr>
                        <w:t>​</w:t>
                      </w:r>
                      <w:r w:rsidRPr="00993278">
                        <w:t>Demonstrated strong time-management skills by delivering projects within deadlines.</w:t>
                      </w:r>
                    </w:p>
                    <w:p w14:paraId="7B27C081" w14:textId="0F854DE2" w:rsidR="00993278" w:rsidRPr="00E823FC" w:rsidRDefault="00993278" w:rsidP="00993278">
                      <w:pPr>
                        <w:pStyle w:val="ListBullet"/>
                        <w:tabs>
                          <w:tab w:val="clear" w:pos="360"/>
                          <w:tab w:val="num" w:pos="1080"/>
                        </w:tabs>
                        <w:ind w:left="1080"/>
                      </w:pPr>
                      <w:r w:rsidRPr="00993278">
                        <w:t>Applied advanced problem-solving skills to troubleshoot bugs and improve user experience.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Pr="00C03558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1" layoutInCell="1" allowOverlap="1" wp14:anchorId="266220FD" wp14:editId="12BA0383">
                <wp:simplePos x="0" y="0"/>
                <wp:positionH relativeFrom="page">
                  <wp:posOffset>33020</wp:posOffset>
                </wp:positionH>
                <wp:positionV relativeFrom="page">
                  <wp:posOffset>5462270</wp:posOffset>
                </wp:positionV>
                <wp:extent cx="2414270" cy="4690745"/>
                <wp:effectExtent l="0" t="0" r="0" b="63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4270" cy="4690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090F06" w14:textId="59AC1B16" w:rsidR="00E823FC" w:rsidRPr="00E823FC" w:rsidRDefault="00E823FC" w:rsidP="000D5C1D">
                            <w:pPr>
                              <w:pStyle w:val="Heading1"/>
                              <w:jc w:val="left"/>
                            </w:pPr>
                            <w:r w:rsidRPr="00E823FC">
                              <w:t>skills</w:t>
                            </w:r>
                          </w:p>
                          <w:p w14:paraId="294B10FC" w14:textId="08681EC5" w:rsidR="000D5C1D" w:rsidRDefault="000D5C1D" w:rsidP="0031797C">
                            <w:pPr>
                              <w:pStyle w:val="List"/>
                              <w:jc w:val="left"/>
                            </w:pPr>
                            <w:r w:rsidRPr="000D5C1D">
                              <w:rPr>
                                <w:rFonts w:ascii="Arial" w:hAnsi="Arial" w:cs="Arial"/>
                              </w:rPr>
                              <w:t>​</w:t>
                            </w:r>
                            <w:r w:rsidR="0031797C"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Pr="000D5C1D">
                              <w:t>Languages: English (Very Good - B2), Arabic (Native).</w:t>
                            </w:r>
                          </w:p>
                          <w:p w14:paraId="1E83BC7F" w14:textId="3F73345A" w:rsidR="00E823FC" w:rsidRDefault="000D5C1D" w:rsidP="0031797C">
                            <w:pPr>
                              <w:pStyle w:val="List"/>
                              <w:jc w:val="left"/>
                            </w:pPr>
                            <w:r w:rsidRPr="000D5C1D">
                              <w:rPr>
                                <w:rFonts w:ascii="Arial" w:hAnsi="Arial" w:cs="Arial"/>
                              </w:rPr>
                              <w:t>​</w:t>
                            </w:r>
                            <w:r w:rsidR="0031797C"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Pr="000D5C1D">
                              <w:t xml:space="preserve">Technical Excellence: Web Development (Front-End), IT Hardware Troubleshooting, Software </w:t>
                            </w:r>
                          </w:p>
                          <w:p w14:paraId="0AE723F1" w14:textId="7C7E6863" w:rsidR="000D5C1D" w:rsidRDefault="000D5C1D" w:rsidP="000D5C1D">
                            <w:pPr>
                              <w:pStyle w:val="List"/>
                              <w:ind w:firstLine="0"/>
                              <w:jc w:val="left"/>
                            </w:pPr>
                            <w:r w:rsidRPr="000D5C1D">
                              <w:rPr>
                                <w:rFonts w:ascii="Arial" w:hAnsi="Arial" w:cs="Arial"/>
                              </w:rPr>
                              <w:t>​</w:t>
                            </w:r>
                            <w:r w:rsidRPr="000D5C1D">
                              <w:t>Typing Speed: 50 Words Per Minute (WPM)</w:t>
                            </w:r>
                            <w:r>
                              <w:t>.</w:t>
                            </w:r>
                          </w:p>
                          <w:p w14:paraId="18779E3F" w14:textId="76692B69" w:rsidR="000D5C1D" w:rsidRDefault="000D5C1D" w:rsidP="000D5C1D">
                            <w:pPr>
                              <w:pStyle w:val="List"/>
                              <w:ind w:firstLine="0"/>
                              <w:jc w:val="left"/>
                            </w:pPr>
                            <w:r w:rsidRPr="000D5C1D">
                              <w:rPr>
                                <w:rFonts w:ascii="Arial" w:hAnsi="Arial" w:cs="Arial"/>
                              </w:rPr>
                              <w:t>​</w:t>
                            </w:r>
                            <w:r w:rsidRPr="000D5C1D">
                              <w:t>Soft Skills: Analytical Thinking, Fast Learner, Innovation, Resilience under pressure.</w:t>
                            </w:r>
                          </w:p>
                          <w:p w14:paraId="6668866F" w14:textId="62E856A7" w:rsidR="000D5C1D" w:rsidRDefault="000D5C1D" w:rsidP="000D5C1D">
                            <w:pPr>
                              <w:pStyle w:val="List"/>
                              <w:jc w:val="left"/>
                            </w:pPr>
                            <w:r>
                              <w:rPr>
                                <w:rFonts w:ascii="Arial" w:hAnsi="Arial" w:cs="Arial"/>
                              </w:rPr>
                              <w:t>​</w:t>
                            </w:r>
                            <w:r>
                              <w:rPr>
                                <w:rFonts w:ascii="Arial" w:hAnsi="Arial" w:cs="Arial"/>
                              </w:rPr>
                              <w:tab/>
                            </w:r>
                            <w:r>
                              <w:t>Computer Skills: Proficient in Microsoft Office (Word, Excel, PowerPoint).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220FD" id="Text Box 3" o:spid="_x0000_s1028" type="#_x0000_t202" style="position:absolute;left:0;text-align:left;margin-left:2.6pt;margin-top:430.1pt;width:190.1pt;height:369.3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" filled="f" stroked="f">
                <v:textbox>
                  <w:txbxContent>
                    <w:p w14:paraId="5F090F06" w14:textId="59AC1B16" w:rsidR="00E823FC" w:rsidRPr="00E823FC" w:rsidRDefault="00E823FC" w:rsidP="000D5C1D">
                      <w:pPr>
                        <w:pStyle w:val="Heading1"/>
                        <w:jc w:val="left"/>
                      </w:pPr>
                      <w:r w:rsidRPr="00E823FC">
                        <w:t>skills</w:t>
                      </w:r>
                    </w:p>
                    <w:p w14:paraId="294B10FC" w14:textId="08681EC5" w:rsidR="000D5C1D" w:rsidRDefault="000D5C1D" w:rsidP="0031797C">
                      <w:pPr>
                        <w:pStyle w:val="List"/>
                        <w:jc w:val="left"/>
                      </w:pPr>
                      <w:r w:rsidRPr="000D5C1D">
                        <w:rPr>
                          <w:rFonts w:ascii="Arial" w:hAnsi="Arial" w:cs="Arial"/>
                        </w:rPr>
                        <w:t>​</w:t>
                      </w:r>
                      <w:r w:rsidR="0031797C">
                        <w:rPr>
                          <w:rFonts w:ascii="Arial" w:hAnsi="Arial" w:cs="Arial"/>
                        </w:rPr>
                        <w:tab/>
                      </w:r>
                      <w:r w:rsidRPr="000D5C1D">
                        <w:t>Languages: English (Very Good - B2), Arabic (Native).</w:t>
                      </w:r>
                    </w:p>
                    <w:p w14:paraId="1E83BC7F" w14:textId="3F73345A" w:rsidR="00E823FC" w:rsidRDefault="000D5C1D" w:rsidP="0031797C">
                      <w:pPr>
                        <w:pStyle w:val="List"/>
                        <w:jc w:val="left"/>
                      </w:pPr>
                      <w:r w:rsidRPr="000D5C1D">
                        <w:rPr>
                          <w:rFonts w:ascii="Arial" w:hAnsi="Arial" w:cs="Arial"/>
                        </w:rPr>
                        <w:t>​</w:t>
                      </w:r>
                      <w:r w:rsidR="0031797C">
                        <w:rPr>
                          <w:rFonts w:ascii="Arial" w:hAnsi="Arial" w:cs="Arial"/>
                        </w:rPr>
                        <w:tab/>
                      </w:r>
                      <w:r w:rsidRPr="000D5C1D">
                        <w:t xml:space="preserve">Technical Excellence: Web Development (Front-End), IT Hardware Troubleshooting, Software </w:t>
                      </w:r>
                    </w:p>
                    <w:p w14:paraId="0AE723F1" w14:textId="7C7E6863" w:rsidR="000D5C1D" w:rsidRDefault="000D5C1D" w:rsidP="000D5C1D">
                      <w:pPr>
                        <w:pStyle w:val="List"/>
                        <w:ind w:firstLine="0"/>
                        <w:jc w:val="left"/>
                      </w:pPr>
                      <w:r w:rsidRPr="000D5C1D">
                        <w:rPr>
                          <w:rFonts w:ascii="Arial" w:hAnsi="Arial" w:cs="Arial"/>
                        </w:rPr>
                        <w:t>​</w:t>
                      </w:r>
                      <w:r w:rsidRPr="000D5C1D">
                        <w:t>Typing Speed: 50 Words Per Minute (WPM)</w:t>
                      </w:r>
                      <w:r>
                        <w:t>.</w:t>
                      </w:r>
                    </w:p>
                    <w:p w14:paraId="18779E3F" w14:textId="76692B69" w:rsidR="000D5C1D" w:rsidRDefault="000D5C1D" w:rsidP="000D5C1D">
                      <w:pPr>
                        <w:pStyle w:val="List"/>
                        <w:ind w:firstLine="0"/>
                        <w:jc w:val="left"/>
                      </w:pPr>
                      <w:r w:rsidRPr="000D5C1D">
                        <w:rPr>
                          <w:rFonts w:ascii="Arial" w:hAnsi="Arial" w:cs="Arial"/>
                        </w:rPr>
                        <w:t>​</w:t>
                      </w:r>
                      <w:r w:rsidRPr="000D5C1D">
                        <w:t>Soft Skills: Analytical Thinking, Fast Learner, Innovation, Resilience under pressure.</w:t>
                      </w:r>
                    </w:p>
                    <w:p w14:paraId="6668866F" w14:textId="62E856A7" w:rsidR="000D5C1D" w:rsidRDefault="000D5C1D" w:rsidP="000D5C1D">
                      <w:pPr>
                        <w:pStyle w:val="List"/>
                        <w:jc w:val="left"/>
                      </w:pPr>
                      <w:r>
                        <w:rPr>
                          <w:rFonts w:ascii="Arial" w:hAnsi="Arial" w:cs="Arial"/>
                        </w:rPr>
                        <w:t>​</w:t>
                      </w:r>
                      <w:r>
                        <w:rPr>
                          <w:rFonts w:ascii="Arial" w:hAnsi="Arial" w:cs="Arial"/>
                        </w:rPr>
                        <w:tab/>
                      </w:r>
                      <w:r>
                        <w:t>Computer Skills: Proficient in Microsoft Office (Word, Excel, PowerPoint).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CD7353">
        <w:rPr>
          <w:noProof/>
        </w:rPr>
        <w:drawing>
          <wp:anchor distT="0" distB="0" distL="114300" distR="114300" simplePos="0" relativeHeight="251676671" behindDoc="0" locked="1" layoutInCell="1" allowOverlap="1" wp14:anchorId="699D9AEC" wp14:editId="40ADE202">
            <wp:simplePos x="0" y="0"/>
            <wp:positionH relativeFrom="page">
              <wp:posOffset>5612130</wp:posOffset>
            </wp:positionH>
            <wp:positionV relativeFrom="page">
              <wp:posOffset>330835</wp:posOffset>
            </wp:positionV>
            <wp:extent cx="1636395" cy="1636395"/>
            <wp:effectExtent l="0" t="0" r="1905" b="1905"/>
            <wp:wrapNone/>
            <wp:docPr id="8619393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939358" name="Picture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66" b="7266"/>
                    <a:stretch>
                      <a:fillRect/>
                    </a:stretch>
                  </pic:blipFill>
                  <pic:spPr>
                    <a:xfrm>
                      <a:off x="0" y="0"/>
                      <a:ext cx="1636395" cy="1636395"/>
                    </a:xfrm>
                    <a:prstGeom prst="ellipse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354B" w:rsidRPr="00D1354B"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1" layoutInCell="1" allowOverlap="1" wp14:anchorId="52015569" wp14:editId="12FDCB36">
                <wp:simplePos x="0" y="0"/>
                <wp:positionH relativeFrom="page">
                  <wp:posOffset>2609215</wp:posOffset>
                </wp:positionH>
                <wp:positionV relativeFrom="page">
                  <wp:posOffset>1609725</wp:posOffset>
                </wp:positionV>
                <wp:extent cx="5000625" cy="2552700"/>
                <wp:effectExtent l="0" t="0" r="0" b="0"/>
                <wp:wrapSquare wrapText="bothSides"/>
                <wp:docPr id="2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00625" cy="2552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7B7A15" w14:textId="77777777" w:rsidR="00E823FC" w:rsidRDefault="00E823FC" w:rsidP="00F41D0F">
                            <w:pPr>
                              <w:pStyle w:val="Heading2"/>
                            </w:pPr>
                            <w:r>
                              <w:t>Summary</w:t>
                            </w:r>
                          </w:p>
                          <w:p w14:paraId="21075092" w14:textId="29794C69" w:rsidR="00E823FC" w:rsidRDefault="008704A6" w:rsidP="008704A6">
                            <w:r w:rsidRPr="008704A6">
                              <w:t>A highly motivated and tech-savvy professional with a solid background in Customer Service and IT. Experienced in resolving technical issues and handling customer inquiries, gained through working with Xerox. Currently pursuing a degree in Business Technology, I combine academic knowledge with practical experience in Web Development. Seeking a role at Teleperformance to leverage my English proficiency and problem-solving skills in a professional environment.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15569" id="Text Box 26" o:spid="_x0000_s1029" type="#_x0000_t202" style="position:absolute;left:0;text-align:left;margin-left:205.45pt;margin-top:126.75pt;width:393.75pt;height:201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" filled="f" stroked="f">
                <v:textbox>
                  <w:txbxContent>
                    <w:p w14:paraId="497B7A15" w14:textId="77777777" w:rsidR="00E823FC" w:rsidRDefault="00E823FC" w:rsidP="00F41D0F">
                      <w:pPr>
                        <w:pStyle w:val="Heading2"/>
                      </w:pPr>
                      <w:r>
                        <w:t>Summary</w:t>
                      </w:r>
                    </w:p>
                    <w:p w14:paraId="21075092" w14:textId="29794C69" w:rsidR="00E823FC" w:rsidRDefault="008704A6" w:rsidP="008704A6">
                      <w:r w:rsidRPr="008704A6">
                        <w:t>A highly motivated and tech-savvy professional with a solid background in Customer Service and IT. Experienced in resolving technical issues and handling customer inquiries, gained through working with Xerox. Currently pursuing a degree in Business Technology, I combine academic knowledge with practical experience in Web Development. Seeking a role at Teleperformance to leverage my English proficiency and problem-solving skills in a professional environment.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D1354B" w:rsidRPr="00D1354B"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1" layoutInCell="1" allowOverlap="1" wp14:anchorId="7B4BE10E" wp14:editId="2DE9F082">
                <wp:simplePos x="0" y="0"/>
                <wp:positionH relativeFrom="page">
                  <wp:posOffset>47625</wp:posOffset>
                </wp:positionH>
                <wp:positionV relativeFrom="page">
                  <wp:posOffset>1605915</wp:posOffset>
                </wp:positionV>
                <wp:extent cx="2416175" cy="1550035"/>
                <wp:effectExtent l="0" t="0" r="0" b="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6175" cy="1550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F42568" w14:textId="6BC5D656" w:rsidR="00D1354B" w:rsidRDefault="00E823FC" w:rsidP="008704A6">
                            <w:pPr>
                              <w:pStyle w:val="Heading1"/>
                              <w:jc w:val="left"/>
                            </w:pPr>
                            <w:r w:rsidRPr="00BF3A64">
                              <w:t>Contact</w:t>
                            </w:r>
                          </w:p>
                          <w:p w14:paraId="1FBC8F04" w14:textId="4415C262" w:rsidR="008704A6" w:rsidRPr="008704A6" w:rsidRDefault="008704A6" w:rsidP="008704A6">
                            <w:r>
                              <w:t>01128391238</w:t>
                            </w:r>
                          </w:p>
                          <w:p w14:paraId="648B013D" w14:textId="740DFD99" w:rsidR="00B06ADD" w:rsidRPr="00BF3A64" w:rsidRDefault="008704A6" w:rsidP="008704A6">
                            <w:pPr>
                              <w:pStyle w:val="ContactInfo"/>
                              <w:jc w:val="left"/>
                            </w:pPr>
                            <w:r>
                              <w:t>abdallahalyawar2004@gmail.com</w:t>
                            </w:r>
                          </w:p>
                          <w:p w14:paraId="061A7B1D" w14:textId="5D05F63F" w:rsidR="00D1354B" w:rsidRDefault="008704A6" w:rsidP="008704A6">
                            <w:pPr>
                              <w:pStyle w:val="ContactInfo"/>
                              <w:jc w:val="left"/>
                            </w:pPr>
                            <w:r>
                              <w:t>Giza, Shiekh Zayed, 3</w:t>
                            </w:r>
                            <w:r w:rsidRPr="008704A6">
                              <w:rPr>
                                <w:vertAlign w:val="superscript"/>
                              </w:rPr>
                              <w:t>rd</w:t>
                            </w:r>
                            <w:r>
                              <w:t xml:space="preserve"> District, 3</w:t>
                            </w:r>
                            <w:r w:rsidRPr="008704A6">
                              <w:rPr>
                                <w:vertAlign w:val="superscript"/>
                              </w:rPr>
                              <w:t>rd</w:t>
                            </w:r>
                            <w:r>
                              <w:t xml:space="preserve"> Neighborhood.</w:t>
                            </w:r>
                          </w:p>
                          <w:p w14:paraId="48C4C1D4" w14:textId="7ED55C8E" w:rsidR="008704A6" w:rsidRPr="00BF3A64" w:rsidRDefault="008704A6" w:rsidP="008704A6">
                            <w:pPr>
                              <w:pStyle w:val="ContactInfo"/>
                              <w:jc w:val="left"/>
                            </w:pPr>
                            <w:r>
                              <w:t>Linkedin.com/in/abdallah-fawzy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BE10E" id="Text Box 15" o:spid="_x0000_s1030" type="#_x0000_t202" style="position:absolute;left:0;text-align:left;margin-left:3.75pt;margin-top:126.45pt;width:190.25pt;height:122.0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" filled="f" stroked="f">
                <v:textbox>
                  <w:txbxContent>
                    <w:p w14:paraId="20F42568" w14:textId="6BC5D656" w:rsidR="00D1354B" w:rsidRDefault="00E823FC" w:rsidP="008704A6">
                      <w:pPr>
                        <w:pStyle w:val="Heading1"/>
                        <w:jc w:val="left"/>
                      </w:pPr>
                      <w:r w:rsidRPr="00BF3A64">
                        <w:t>Contact</w:t>
                      </w:r>
                    </w:p>
                    <w:p w14:paraId="1FBC8F04" w14:textId="4415C262" w:rsidR="008704A6" w:rsidRPr="008704A6" w:rsidRDefault="008704A6" w:rsidP="008704A6">
                      <w:r>
                        <w:t>01128391238</w:t>
                      </w:r>
                    </w:p>
                    <w:p w14:paraId="648B013D" w14:textId="740DFD99" w:rsidR="00B06ADD" w:rsidRPr="00BF3A64" w:rsidRDefault="008704A6" w:rsidP="008704A6">
                      <w:pPr>
                        <w:pStyle w:val="ContactInfo"/>
                        <w:jc w:val="left"/>
                      </w:pPr>
                      <w:r>
                        <w:t>abdallahalyawar2004@gmail.com</w:t>
                      </w:r>
                    </w:p>
                    <w:p w14:paraId="061A7B1D" w14:textId="5D05F63F" w:rsidR="00D1354B" w:rsidRDefault="008704A6" w:rsidP="008704A6">
                      <w:pPr>
                        <w:pStyle w:val="ContactInfo"/>
                        <w:jc w:val="left"/>
                      </w:pPr>
                      <w:r>
                        <w:t>Giza, Shiekh Zayed, 3</w:t>
                      </w:r>
                      <w:r w:rsidRPr="008704A6">
                        <w:rPr>
                          <w:vertAlign w:val="superscript"/>
                        </w:rPr>
                        <w:t>rd</w:t>
                      </w:r>
                      <w:r>
                        <w:t xml:space="preserve"> District, 3</w:t>
                      </w:r>
                      <w:r w:rsidRPr="008704A6">
                        <w:rPr>
                          <w:vertAlign w:val="superscript"/>
                        </w:rPr>
                        <w:t>rd</w:t>
                      </w:r>
                      <w:r>
                        <w:t xml:space="preserve"> Neighborhood.</w:t>
                      </w:r>
                    </w:p>
                    <w:p w14:paraId="48C4C1D4" w14:textId="7ED55C8E" w:rsidR="008704A6" w:rsidRPr="00BF3A64" w:rsidRDefault="008704A6" w:rsidP="008704A6">
                      <w:pPr>
                        <w:pStyle w:val="ContactInfo"/>
                        <w:jc w:val="left"/>
                      </w:pPr>
                      <w:r>
                        <w:t>Linkedin.com/in/</w:t>
                      </w:r>
                      <w:proofErr w:type="spellStart"/>
                      <w:r>
                        <w:t>abdallah-fawzy</w:t>
                      </w:r>
                      <w:proofErr w:type="spellEnd"/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4C4E8D43" w14:textId="106038B9" w:rsidR="00D1354B" w:rsidRPr="00D1354B" w:rsidRDefault="008704A6" w:rsidP="00D1354B">
      <w:pPr>
        <w:pStyle w:val="Title"/>
      </w:pPr>
      <w:r>
        <w:t>Abdallah m. fawzy</w:t>
      </w:r>
    </w:p>
    <w:p w14:paraId="7C8E18D4" w14:textId="0CD3517C" w:rsidR="00D1354B" w:rsidRPr="00D1354B" w:rsidRDefault="008704A6" w:rsidP="00D1354B">
      <w:pPr>
        <w:pStyle w:val="Subtitle"/>
      </w:pPr>
      <w:r>
        <w:t>call center representive</w:t>
      </w:r>
    </w:p>
    <w:p w14:paraId="725B86E2" w14:textId="77777777" w:rsidR="00D1354B" w:rsidRDefault="00D1354B" w:rsidP="00D1354B">
      <w:pPr>
        <w:rPr>
          <w:vertAlign w:val="subscript"/>
        </w:rPr>
      </w:pPr>
    </w:p>
    <w:sectPr w:rsidR="00D1354B" w:rsidSect="00D1354B">
      <w:pgSz w:w="12240" w:h="15840" w:code="1"/>
      <w:pgMar w:top="36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7FFF89" w14:textId="77777777" w:rsidR="00442DD9" w:rsidRDefault="00442DD9" w:rsidP="00D1354B">
      <w:r>
        <w:separator/>
      </w:r>
    </w:p>
  </w:endnote>
  <w:endnote w:type="continuationSeparator" w:id="0">
    <w:p w14:paraId="405909C8" w14:textId="77777777" w:rsidR="00442DD9" w:rsidRDefault="00442DD9" w:rsidP="00D13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C1EDE3" w14:textId="77777777" w:rsidR="00442DD9" w:rsidRDefault="00442DD9" w:rsidP="00D1354B">
      <w:r>
        <w:separator/>
      </w:r>
    </w:p>
  </w:footnote>
  <w:footnote w:type="continuationSeparator" w:id="0">
    <w:p w14:paraId="5AA03BEA" w14:textId="77777777" w:rsidR="00442DD9" w:rsidRDefault="00442DD9" w:rsidP="00D135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CF2B2D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230E80"/>
    <w:multiLevelType w:val="hybridMultilevel"/>
    <w:tmpl w:val="EA9850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4B679F"/>
    <w:multiLevelType w:val="hybridMultilevel"/>
    <w:tmpl w:val="A93CF31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F8F4AC1"/>
    <w:multiLevelType w:val="hybridMultilevel"/>
    <w:tmpl w:val="9C40B5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2999257">
    <w:abstractNumId w:val="1"/>
  </w:num>
  <w:num w:numId="2" w16cid:durableId="676268967">
    <w:abstractNumId w:val="3"/>
  </w:num>
  <w:num w:numId="3" w16cid:durableId="2066219381">
    <w:abstractNumId w:val="4"/>
  </w:num>
  <w:num w:numId="4" w16cid:durableId="2069841339">
    <w:abstractNumId w:val="2"/>
  </w:num>
  <w:num w:numId="5" w16cid:durableId="709695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4A6"/>
    <w:rsid w:val="00007F3D"/>
    <w:rsid w:val="00020F1A"/>
    <w:rsid w:val="00046B5F"/>
    <w:rsid w:val="0006442E"/>
    <w:rsid w:val="0008190F"/>
    <w:rsid w:val="00095B2C"/>
    <w:rsid w:val="000A576C"/>
    <w:rsid w:val="000C796A"/>
    <w:rsid w:val="000D5C1D"/>
    <w:rsid w:val="00110DCD"/>
    <w:rsid w:val="001137A8"/>
    <w:rsid w:val="00136C5C"/>
    <w:rsid w:val="00182925"/>
    <w:rsid w:val="00196147"/>
    <w:rsid w:val="001A572F"/>
    <w:rsid w:val="001E4220"/>
    <w:rsid w:val="002056E8"/>
    <w:rsid w:val="00210649"/>
    <w:rsid w:val="00213C66"/>
    <w:rsid w:val="00231652"/>
    <w:rsid w:val="00257458"/>
    <w:rsid w:val="002A55AD"/>
    <w:rsid w:val="002E21BD"/>
    <w:rsid w:val="0031797C"/>
    <w:rsid w:val="0032226E"/>
    <w:rsid w:val="0036014C"/>
    <w:rsid w:val="00371639"/>
    <w:rsid w:val="003A0A68"/>
    <w:rsid w:val="003B33FB"/>
    <w:rsid w:val="003D152C"/>
    <w:rsid w:val="003F24CC"/>
    <w:rsid w:val="00416CAD"/>
    <w:rsid w:val="0042158C"/>
    <w:rsid w:val="004261DC"/>
    <w:rsid w:val="0042625C"/>
    <w:rsid w:val="00442DD9"/>
    <w:rsid w:val="00444F90"/>
    <w:rsid w:val="0046288F"/>
    <w:rsid w:val="004650A1"/>
    <w:rsid w:val="00477EE5"/>
    <w:rsid w:val="004A0CA2"/>
    <w:rsid w:val="004D306E"/>
    <w:rsid w:val="004D4E17"/>
    <w:rsid w:val="004F1B78"/>
    <w:rsid w:val="004F56BA"/>
    <w:rsid w:val="0051213B"/>
    <w:rsid w:val="00530BA3"/>
    <w:rsid w:val="00533946"/>
    <w:rsid w:val="0054365E"/>
    <w:rsid w:val="00584D21"/>
    <w:rsid w:val="005933EA"/>
    <w:rsid w:val="005F2437"/>
    <w:rsid w:val="006069F1"/>
    <w:rsid w:val="0066025D"/>
    <w:rsid w:val="006602EC"/>
    <w:rsid w:val="00663982"/>
    <w:rsid w:val="00684877"/>
    <w:rsid w:val="00685076"/>
    <w:rsid w:val="00692CEC"/>
    <w:rsid w:val="006B29A0"/>
    <w:rsid w:val="006D62DF"/>
    <w:rsid w:val="006F1F65"/>
    <w:rsid w:val="006F609F"/>
    <w:rsid w:val="006F71FC"/>
    <w:rsid w:val="00711909"/>
    <w:rsid w:val="00716E5A"/>
    <w:rsid w:val="00722B5F"/>
    <w:rsid w:val="0073059E"/>
    <w:rsid w:val="00733701"/>
    <w:rsid w:val="00757443"/>
    <w:rsid w:val="007614CA"/>
    <w:rsid w:val="00767510"/>
    <w:rsid w:val="007A6E81"/>
    <w:rsid w:val="007B0BFB"/>
    <w:rsid w:val="007B0EEC"/>
    <w:rsid w:val="007E112A"/>
    <w:rsid w:val="007F418C"/>
    <w:rsid w:val="00821E07"/>
    <w:rsid w:val="008350DD"/>
    <w:rsid w:val="00850034"/>
    <w:rsid w:val="00851932"/>
    <w:rsid w:val="00864853"/>
    <w:rsid w:val="0086648A"/>
    <w:rsid w:val="008704A6"/>
    <w:rsid w:val="008A00D1"/>
    <w:rsid w:val="008B5108"/>
    <w:rsid w:val="008C57C3"/>
    <w:rsid w:val="00906475"/>
    <w:rsid w:val="00917E46"/>
    <w:rsid w:val="009256DC"/>
    <w:rsid w:val="00930B81"/>
    <w:rsid w:val="00977384"/>
    <w:rsid w:val="0098307F"/>
    <w:rsid w:val="00993278"/>
    <w:rsid w:val="009C13BF"/>
    <w:rsid w:val="009D68F5"/>
    <w:rsid w:val="009D716C"/>
    <w:rsid w:val="00A3362D"/>
    <w:rsid w:val="00A34B40"/>
    <w:rsid w:val="00A529F0"/>
    <w:rsid w:val="00A83898"/>
    <w:rsid w:val="00A8535F"/>
    <w:rsid w:val="00A8582A"/>
    <w:rsid w:val="00AA151F"/>
    <w:rsid w:val="00AE06F1"/>
    <w:rsid w:val="00AE2BF2"/>
    <w:rsid w:val="00B06ADD"/>
    <w:rsid w:val="00B10275"/>
    <w:rsid w:val="00B23EBB"/>
    <w:rsid w:val="00B41010"/>
    <w:rsid w:val="00B453E7"/>
    <w:rsid w:val="00B55AD3"/>
    <w:rsid w:val="00B817AB"/>
    <w:rsid w:val="00BA1836"/>
    <w:rsid w:val="00BC32F1"/>
    <w:rsid w:val="00BD484E"/>
    <w:rsid w:val="00BF3A64"/>
    <w:rsid w:val="00C0042C"/>
    <w:rsid w:val="00C02A25"/>
    <w:rsid w:val="00C030BE"/>
    <w:rsid w:val="00C03558"/>
    <w:rsid w:val="00C22541"/>
    <w:rsid w:val="00C40A22"/>
    <w:rsid w:val="00CA5B37"/>
    <w:rsid w:val="00CC42B0"/>
    <w:rsid w:val="00CD7353"/>
    <w:rsid w:val="00CE342F"/>
    <w:rsid w:val="00CF1D3D"/>
    <w:rsid w:val="00CF7D78"/>
    <w:rsid w:val="00D04C25"/>
    <w:rsid w:val="00D1354B"/>
    <w:rsid w:val="00D42E13"/>
    <w:rsid w:val="00D4324E"/>
    <w:rsid w:val="00D55A5C"/>
    <w:rsid w:val="00D56A50"/>
    <w:rsid w:val="00D920AB"/>
    <w:rsid w:val="00DC50ED"/>
    <w:rsid w:val="00DE4A00"/>
    <w:rsid w:val="00E052EE"/>
    <w:rsid w:val="00E12E68"/>
    <w:rsid w:val="00E41601"/>
    <w:rsid w:val="00E64466"/>
    <w:rsid w:val="00E724A0"/>
    <w:rsid w:val="00E75ED9"/>
    <w:rsid w:val="00E823FC"/>
    <w:rsid w:val="00EA1214"/>
    <w:rsid w:val="00EB7B9D"/>
    <w:rsid w:val="00EE22B8"/>
    <w:rsid w:val="00EE2DF6"/>
    <w:rsid w:val="00F02F3A"/>
    <w:rsid w:val="00F100AF"/>
    <w:rsid w:val="00F16E9A"/>
    <w:rsid w:val="00F35397"/>
    <w:rsid w:val="00F41D0F"/>
    <w:rsid w:val="00F50EAF"/>
    <w:rsid w:val="00F95552"/>
    <w:rsid w:val="00FD11F7"/>
    <w:rsid w:val="00FD6886"/>
    <w:rsid w:val="00FD6CF2"/>
    <w:rsid w:val="00FE0784"/>
    <w:rsid w:val="00FF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70FC"/>
  <w15:chartTrackingRefBased/>
  <w15:docId w15:val="{D6037800-9853-4B0E-8219-EC40EF910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D0F"/>
    <w:pPr>
      <w:spacing w:after="0" w:line="240" w:lineRule="auto"/>
      <w:jc w:val="both"/>
    </w:pPr>
    <w:rPr>
      <w:rFonts w:cs="Open Sans"/>
      <w:color w:val="767171" w:themeColor="background2" w:themeShade="80"/>
      <w:position w:val="9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1D0F"/>
    <w:pPr>
      <w:spacing w:after="240" w:line="4" w:lineRule="atLeast"/>
      <w:jc w:val="right"/>
      <w:outlineLvl w:val="0"/>
    </w:pPr>
    <w:rPr>
      <w:b/>
      <w:caps/>
      <w:color w:val="7F7F7F" w:themeColor="text1" w:themeTint="80"/>
      <w:spacing w:val="20"/>
      <w:kern w:val="48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F41D0F"/>
    <w:pPr>
      <w:spacing w:after="240"/>
      <w:outlineLvl w:val="1"/>
    </w:pPr>
    <w:rPr>
      <w:b/>
      <w:caps/>
      <w:position w:val="8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F41D0F"/>
    <w:pPr>
      <w:spacing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F41D0F"/>
    <w:pPr>
      <w:spacing w:after="80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semiHidden/>
    <w:qFormat/>
    <w:rsid w:val="007A6E8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A18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183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B55A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1354B"/>
  </w:style>
  <w:style w:type="paragraph" w:styleId="Footer">
    <w:name w:val="footer"/>
    <w:basedOn w:val="Normal"/>
    <w:link w:val="FooterChar"/>
    <w:uiPriority w:val="99"/>
    <w:semiHidden/>
    <w:rsid w:val="00B55A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1354B"/>
  </w:style>
  <w:style w:type="paragraph" w:styleId="Title">
    <w:name w:val="Title"/>
    <w:basedOn w:val="Normal"/>
    <w:next w:val="Normal"/>
    <w:link w:val="TitleChar"/>
    <w:uiPriority w:val="10"/>
    <w:qFormat/>
    <w:rsid w:val="00B06ADD"/>
    <w:pPr>
      <w:jc w:val="left"/>
    </w:pPr>
    <w:rPr>
      <w:rFonts w:asciiTheme="majorHAnsi" w:hAnsiTheme="majorHAnsi"/>
      <w:b/>
      <w:caps/>
      <w:color w:val="595959" w:themeColor="text1" w:themeTint="A6"/>
      <w:spacing w:val="60"/>
      <w:kern w:val="200"/>
      <w:position w:val="0"/>
      <w:sz w:val="60"/>
      <w:szCs w:val="70"/>
      <w14:numSpacing w14:val="proportional"/>
    </w:rPr>
  </w:style>
  <w:style w:type="character" w:customStyle="1" w:styleId="TitleChar">
    <w:name w:val="Title Char"/>
    <w:basedOn w:val="DefaultParagraphFont"/>
    <w:link w:val="Title"/>
    <w:uiPriority w:val="10"/>
    <w:rsid w:val="00B06ADD"/>
    <w:rPr>
      <w:rFonts w:asciiTheme="majorHAnsi" w:hAnsiTheme="majorHAnsi" w:cs="Open Sans"/>
      <w:b/>
      <w:caps/>
      <w:color w:val="595959" w:themeColor="text1" w:themeTint="A6"/>
      <w:spacing w:val="60"/>
      <w:kern w:val="200"/>
      <w:sz w:val="60"/>
      <w:szCs w:val="70"/>
      <w:lang w:val="en-US"/>
      <w14:numSpacing w14:val="proportion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54B"/>
    <w:pPr>
      <w:spacing w:after="160"/>
      <w:jc w:val="left"/>
    </w:pPr>
    <w:rPr>
      <w:caps/>
      <w:color w:val="3B3838" w:themeColor="background2" w:themeShade="40"/>
      <w:spacing w:val="80"/>
      <w:kern w:val="144"/>
      <w:position w:val="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54B"/>
    <w:rPr>
      <w:rFonts w:cs="Open Sans"/>
      <w:caps/>
      <w:color w:val="3B3838" w:themeColor="background2" w:themeShade="40"/>
      <w:spacing w:val="80"/>
      <w:kern w:val="144"/>
      <w:sz w:val="28"/>
      <w:szCs w:val="28"/>
      <w:lang w:val="en-GB"/>
    </w:rPr>
  </w:style>
  <w:style w:type="paragraph" w:customStyle="1" w:styleId="Graphicsanchor">
    <w:name w:val="Graphics anchor"/>
    <w:basedOn w:val="Normal"/>
    <w:qFormat/>
    <w:rsid w:val="00D1354B"/>
    <w:rPr>
      <w:vertAlign w:val="subscript"/>
    </w:rPr>
  </w:style>
  <w:style w:type="character" w:customStyle="1" w:styleId="Heading1Char">
    <w:name w:val="Heading 1 Char"/>
    <w:basedOn w:val="DefaultParagraphFont"/>
    <w:link w:val="Heading1"/>
    <w:uiPriority w:val="9"/>
    <w:rsid w:val="00F41D0F"/>
    <w:rPr>
      <w:rFonts w:cs="Open Sans"/>
      <w:b/>
      <w:caps/>
      <w:color w:val="7F7F7F" w:themeColor="text1" w:themeTint="80"/>
      <w:spacing w:val="20"/>
      <w:kern w:val="48"/>
      <w:position w:val="9"/>
      <w:sz w:val="32"/>
      <w:szCs w:val="32"/>
      <w:lang w:val="en-US"/>
    </w:rPr>
  </w:style>
  <w:style w:type="paragraph" w:customStyle="1" w:styleId="ContactInfo">
    <w:name w:val="Contact Info"/>
    <w:basedOn w:val="Normal"/>
    <w:qFormat/>
    <w:rsid w:val="00E823FC"/>
    <w:pPr>
      <w:spacing w:line="276" w:lineRule="auto"/>
      <w:contextualSpacing/>
      <w:jc w:val="right"/>
    </w:pPr>
    <w:rPr>
      <w:position w:val="0"/>
    </w:rPr>
  </w:style>
  <w:style w:type="character" w:customStyle="1" w:styleId="Heading2Char">
    <w:name w:val="Heading 2 Char"/>
    <w:basedOn w:val="DefaultParagraphFont"/>
    <w:link w:val="Heading2"/>
    <w:uiPriority w:val="9"/>
    <w:rsid w:val="00F41D0F"/>
    <w:rPr>
      <w:rFonts w:cs="Open Sans"/>
      <w:b/>
      <w:caps/>
      <w:color w:val="767171" w:themeColor="background2" w:themeShade="80"/>
      <w:position w:val="8"/>
      <w:sz w:val="32"/>
      <w:szCs w:val="32"/>
      <w:lang w:val="en-US"/>
    </w:rPr>
  </w:style>
  <w:style w:type="paragraph" w:styleId="Closing">
    <w:name w:val="Closing"/>
    <w:basedOn w:val="Normal"/>
    <w:link w:val="ClosingChar"/>
    <w:uiPriority w:val="99"/>
    <w:semiHidden/>
    <w:rsid w:val="00D1354B"/>
  </w:style>
  <w:style w:type="character" w:customStyle="1" w:styleId="ClosingChar">
    <w:name w:val="Closing Char"/>
    <w:basedOn w:val="DefaultParagraphFont"/>
    <w:link w:val="Closing"/>
    <w:uiPriority w:val="99"/>
    <w:semiHidden/>
    <w:rsid w:val="00821E07"/>
    <w:rPr>
      <w:rFonts w:cs="Open Sans"/>
      <w:color w:val="767171" w:themeColor="background2" w:themeShade="80"/>
      <w:position w:val="9"/>
      <w:sz w:val="24"/>
      <w:szCs w:val="24"/>
      <w:lang w:val="en-GB"/>
    </w:rPr>
  </w:style>
  <w:style w:type="paragraph" w:styleId="Date">
    <w:name w:val="Date"/>
    <w:basedOn w:val="Normal"/>
    <w:next w:val="Normal"/>
    <w:link w:val="DateChar"/>
    <w:uiPriority w:val="99"/>
    <w:rsid w:val="00EA1214"/>
  </w:style>
  <w:style w:type="character" w:customStyle="1" w:styleId="DateChar">
    <w:name w:val="Date Char"/>
    <w:basedOn w:val="DefaultParagraphFont"/>
    <w:link w:val="Date"/>
    <w:uiPriority w:val="99"/>
    <w:rsid w:val="00EA1214"/>
    <w:rPr>
      <w:rFonts w:cs="Open Sans"/>
      <w:color w:val="767171" w:themeColor="background2" w:themeShade="80"/>
      <w:position w:val="9"/>
      <w:sz w:val="24"/>
      <w:szCs w:val="24"/>
      <w:lang w:val="en-GB"/>
    </w:rPr>
  </w:style>
  <w:style w:type="paragraph" w:customStyle="1" w:styleId="Leftpanelinfo">
    <w:name w:val="Left panel info"/>
    <w:basedOn w:val="Normal"/>
    <w:qFormat/>
    <w:rsid w:val="00F41D0F"/>
    <w:pPr>
      <w:jc w:val="right"/>
    </w:pPr>
  </w:style>
  <w:style w:type="character" w:styleId="Emphasis">
    <w:name w:val="Emphasis"/>
    <w:basedOn w:val="DefaultParagraphFont"/>
    <w:uiPriority w:val="20"/>
    <w:qFormat/>
    <w:rsid w:val="00F41D0F"/>
    <w:rPr>
      <w:b/>
      <w:i w:val="0"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F41D0F"/>
    <w:rPr>
      <w:rFonts w:cs="Open Sans"/>
      <w:b/>
      <w:color w:val="767171" w:themeColor="background2" w:themeShade="80"/>
      <w:position w:val="9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F41D0F"/>
    <w:rPr>
      <w:rFonts w:cs="Open Sans"/>
      <w:color w:val="767171" w:themeColor="background2" w:themeShade="80"/>
      <w:position w:val="9"/>
      <w:sz w:val="24"/>
      <w:szCs w:val="24"/>
      <w:lang w:val="en-US"/>
    </w:rPr>
  </w:style>
  <w:style w:type="paragraph" w:styleId="ListBullet">
    <w:name w:val="List Bullet"/>
    <w:basedOn w:val="Normal"/>
    <w:uiPriority w:val="99"/>
    <w:rsid w:val="00F41D0F"/>
    <w:pPr>
      <w:numPr>
        <w:numId w:val="5"/>
      </w:numPr>
      <w:spacing w:before="80"/>
      <w:contextualSpacing/>
    </w:pPr>
  </w:style>
  <w:style w:type="paragraph" w:styleId="List">
    <w:name w:val="List"/>
    <w:basedOn w:val="Normal"/>
    <w:uiPriority w:val="99"/>
    <w:rsid w:val="00F41D0F"/>
    <w:pPr>
      <w:spacing w:after="80" w:line="312" w:lineRule="auto"/>
      <w:ind w:left="360" w:hanging="360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521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Xuser\AppData\Roaming\Microsoft\Templates\Simple%20professional%20resume%20with%20phot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5">
      <a:majorFont>
        <a:latin typeface="Century Schoolbook"/>
        <a:ea typeface=""/>
        <a:cs typeface=""/>
      </a:majorFont>
      <a:minorFont>
        <a:latin typeface="Candar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BDD8767-FDC7-4265-A80A-4A058DDFF65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D8BBEA3E-D06A-4931-8661-A1BB84A2237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E5BF623-0A8D-4E47-BF09-27C1CEAC54C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D558AF9-25B2-4F6B-A422-626FD6F364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professional resume with photo</Template>
  <TotalTime>104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Xuser</dc:creator>
  <cp:keywords/>
  <dc:description/>
  <cp:lastModifiedBy>Xuser</cp:lastModifiedBy>
  <cp:revision>6</cp:revision>
  <dcterms:created xsi:type="dcterms:W3CDTF">2025-12-30T16:52:00Z</dcterms:created>
  <dcterms:modified xsi:type="dcterms:W3CDTF">2025-12-30T18:39:00Z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5357700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TemplateUrl">
    <vt:lpwstr/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